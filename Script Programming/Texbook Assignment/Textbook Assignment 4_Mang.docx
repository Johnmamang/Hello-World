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4AF6A9F3" w:rsidR="00272DDC" w:rsidRPr="006E6826" w:rsidRDefault="00FE29CA" w:rsidP="007F5540">
            <w:pPr>
              <w:keepNext/>
              <w:keepLines/>
            </w:pPr>
            <w:r>
              <w:t>0</w:t>
            </w:r>
            <w:r w:rsidR="00F35392">
              <w:t>2</w:t>
            </w:r>
            <w:r>
              <w:t>/</w:t>
            </w:r>
            <w:r w:rsidR="00F35392">
              <w:t>02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F78D99" w14:textId="2B28C2EA" w:rsidR="007C5AB5" w:rsidRDefault="00F35392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Pg 65, 66</w:t>
      </w:r>
    </w:p>
    <w:p w14:paraId="55CA55C9" w14:textId="62E7C09B" w:rsidR="00F35392" w:rsidRDefault="00F35392" w:rsidP="00740074">
      <w:pPr>
        <w:pStyle w:val="Header"/>
        <w:keepNext/>
        <w:keepLines/>
        <w:tabs>
          <w:tab w:val="clear" w:pos="4320"/>
          <w:tab w:val="clear" w:pos="8640"/>
        </w:tabs>
        <w:rPr>
          <w:noProof/>
        </w:rPr>
      </w:pPr>
      <w:r>
        <w:rPr>
          <w:noProof/>
        </w:rPr>
        <w:drawing>
          <wp:inline distT="0" distB="0" distL="0" distR="0" wp14:anchorId="37FE25B5" wp14:editId="5F51DF13">
            <wp:extent cx="6309360" cy="394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8F1" w14:textId="53937F33" w:rsidR="00F35392" w:rsidRPr="00F35392" w:rsidRDefault="00F35392" w:rsidP="00F35392"/>
    <w:p w14:paraId="5C83A5DC" w14:textId="417EDD10" w:rsidR="00F35392" w:rsidRPr="00F35392" w:rsidRDefault="00F35392" w:rsidP="00F35392"/>
    <w:p w14:paraId="4D41DC19" w14:textId="647580E5" w:rsidR="00F35392" w:rsidRDefault="00F35392" w:rsidP="00F35392">
      <w:pPr>
        <w:tabs>
          <w:tab w:val="left" w:pos="4395"/>
        </w:tabs>
      </w:pPr>
    </w:p>
    <w:p w14:paraId="0ADEB440" w14:textId="1CB5B3AC" w:rsidR="00F35392" w:rsidRDefault="00F35392" w:rsidP="00F35392">
      <w:pPr>
        <w:tabs>
          <w:tab w:val="left" w:pos="4395"/>
        </w:tabs>
      </w:pPr>
    </w:p>
    <w:p w14:paraId="01BA9EB6" w14:textId="6F675BB2" w:rsidR="00F35392" w:rsidRDefault="00F35392" w:rsidP="00F35392">
      <w:pPr>
        <w:tabs>
          <w:tab w:val="left" w:pos="4395"/>
        </w:tabs>
      </w:pPr>
    </w:p>
    <w:p w14:paraId="6B35A29E" w14:textId="03AC67FC" w:rsidR="00F35392" w:rsidRDefault="00F35392" w:rsidP="00F35392">
      <w:pPr>
        <w:tabs>
          <w:tab w:val="left" w:pos="4395"/>
        </w:tabs>
      </w:pPr>
    </w:p>
    <w:p w14:paraId="081DE745" w14:textId="7E3E08CC" w:rsidR="00F35392" w:rsidRDefault="00F35392" w:rsidP="00F35392">
      <w:pPr>
        <w:tabs>
          <w:tab w:val="left" w:pos="4395"/>
        </w:tabs>
      </w:pPr>
    </w:p>
    <w:p w14:paraId="2CE465EF" w14:textId="512743FC" w:rsidR="00F35392" w:rsidRDefault="00F35392" w:rsidP="00F35392">
      <w:pPr>
        <w:tabs>
          <w:tab w:val="left" w:pos="4395"/>
        </w:tabs>
      </w:pPr>
    </w:p>
    <w:p w14:paraId="6A68034B" w14:textId="335351E7" w:rsidR="00F35392" w:rsidRDefault="00F35392" w:rsidP="00F35392">
      <w:pPr>
        <w:tabs>
          <w:tab w:val="left" w:pos="4395"/>
        </w:tabs>
      </w:pPr>
    </w:p>
    <w:p w14:paraId="1E79D5D9" w14:textId="430DB1E2" w:rsidR="00F35392" w:rsidRDefault="00F35392" w:rsidP="00F35392">
      <w:pPr>
        <w:tabs>
          <w:tab w:val="left" w:pos="4395"/>
        </w:tabs>
      </w:pPr>
    </w:p>
    <w:p w14:paraId="7F6E12F3" w14:textId="3CD9EB0A" w:rsidR="00F35392" w:rsidRDefault="00F35392" w:rsidP="00F35392">
      <w:pPr>
        <w:tabs>
          <w:tab w:val="left" w:pos="4395"/>
        </w:tabs>
      </w:pPr>
    </w:p>
    <w:p w14:paraId="0F1AB4BB" w14:textId="0E941219" w:rsidR="00F35392" w:rsidRDefault="00F35392" w:rsidP="00F35392">
      <w:pPr>
        <w:tabs>
          <w:tab w:val="left" w:pos="4395"/>
        </w:tabs>
      </w:pPr>
    </w:p>
    <w:p w14:paraId="61870A58" w14:textId="14A4B3D4" w:rsidR="00F35392" w:rsidRDefault="00F35392" w:rsidP="00F35392">
      <w:pPr>
        <w:tabs>
          <w:tab w:val="left" w:pos="4395"/>
        </w:tabs>
      </w:pPr>
    </w:p>
    <w:p w14:paraId="0D938809" w14:textId="6FD687B3" w:rsidR="00F35392" w:rsidRDefault="00F35392" w:rsidP="00F35392">
      <w:pPr>
        <w:tabs>
          <w:tab w:val="left" w:pos="4395"/>
        </w:tabs>
      </w:pPr>
    </w:p>
    <w:p w14:paraId="1420D458" w14:textId="4A7EE040" w:rsidR="00F35392" w:rsidRDefault="00F35392" w:rsidP="00F35392">
      <w:pPr>
        <w:tabs>
          <w:tab w:val="left" w:pos="4395"/>
        </w:tabs>
      </w:pPr>
    </w:p>
    <w:p w14:paraId="006DDE81" w14:textId="00C8F573" w:rsidR="00F35392" w:rsidRDefault="00F35392" w:rsidP="00F35392">
      <w:pPr>
        <w:tabs>
          <w:tab w:val="left" w:pos="4395"/>
        </w:tabs>
      </w:pPr>
      <w:r>
        <w:lastRenderedPageBreak/>
        <w:t>Pg 67.</w:t>
      </w:r>
    </w:p>
    <w:p w14:paraId="387CE264" w14:textId="77777777" w:rsidR="00F35392" w:rsidRDefault="00F35392" w:rsidP="00F35392">
      <w:pPr>
        <w:tabs>
          <w:tab w:val="left" w:pos="4395"/>
        </w:tabs>
      </w:pPr>
    </w:p>
    <w:p w14:paraId="4B1BE386" w14:textId="335B5D14" w:rsidR="00F35392" w:rsidRDefault="00F35392" w:rsidP="00F35392">
      <w:pPr>
        <w:tabs>
          <w:tab w:val="left" w:pos="4395"/>
        </w:tabs>
      </w:pPr>
      <w:r>
        <w:rPr>
          <w:noProof/>
        </w:rPr>
        <w:drawing>
          <wp:inline distT="0" distB="0" distL="0" distR="0" wp14:anchorId="530E85A2" wp14:editId="013C3454">
            <wp:extent cx="6309360" cy="3729162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15" cy="3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AE25" w14:textId="723BC87B" w:rsidR="00F35392" w:rsidRDefault="00F35392" w:rsidP="00F35392">
      <w:pPr>
        <w:tabs>
          <w:tab w:val="left" w:pos="4395"/>
        </w:tabs>
      </w:pPr>
    </w:p>
    <w:p w14:paraId="7A87105D" w14:textId="77777777" w:rsidR="00F35392" w:rsidRDefault="00F35392" w:rsidP="00F35392">
      <w:pPr>
        <w:tabs>
          <w:tab w:val="left" w:pos="4395"/>
        </w:tabs>
      </w:pPr>
    </w:p>
    <w:p w14:paraId="56D7598C" w14:textId="708D73A8" w:rsidR="00F35392" w:rsidRDefault="00F35392" w:rsidP="00F35392">
      <w:pPr>
        <w:tabs>
          <w:tab w:val="left" w:pos="4395"/>
        </w:tabs>
      </w:pPr>
      <w:r>
        <w:t>Pg. 68</w:t>
      </w:r>
    </w:p>
    <w:p w14:paraId="7D9AE23F" w14:textId="39E69295" w:rsidR="00F35392" w:rsidRDefault="00F35392" w:rsidP="00F35392">
      <w:pPr>
        <w:tabs>
          <w:tab w:val="left" w:pos="4395"/>
        </w:tabs>
      </w:pPr>
    </w:p>
    <w:p w14:paraId="5D92362B" w14:textId="2A8BBF64" w:rsidR="00F35392" w:rsidRDefault="00F35392" w:rsidP="00F35392">
      <w:pPr>
        <w:tabs>
          <w:tab w:val="left" w:pos="4395"/>
        </w:tabs>
      </w:pPr>
      <w:r>
        <w:rPr>
          <w:noProof/>
        </w:rPr>
        <w:drawing>
          <wp:inline distT="0" distB="0" distL="0" distR="0" wp14:anchorId="17CD9FD9" wp14:editId="378E8973">
            <wp:extent cx="6309360" cy="3578086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85" cy="35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FB1" w14:textId="26DEA444" w:rsidR="00F35392" w:rsidRDefault="00F35392" w:rsidP="00F35392">
      <w:pPr>
        <w:tabs>
          <w:tab w:val="left" w:pos="4395"/>
        </w:tabs>
      </w:pPr>
    </w:p>
    <w:p w14:paraId="46508BCF" w14:textId="2F2CA99B" w:rsidR="00F35392" w:rsidRDefault="00F35392" w:rsidP="00F35392">
      <w:pPr>
        <w:tabs>
          <w:tab w:val="left" w:pos="4395"/>
        </w:tabs>
      </w:pPr>
      <w:r>
        <w:lastRenderedPageBreak/>
        <w:t xml:space="preserve">Pg </w:t>
      </w:r>
      <w:r w:rsidR="00516121">
        <w:t>69.</w:t>
      </w:r>
    </w:p>
    <w:p w14:paraId="5F736D02" w14:textId="77777777" w:rsidR="00516121" w:rsidRDefault="00516121" w:rsidP="00F35392">
      <w:pPr>
        <w:tabs>
          <w:tab w:val="left" w:pos="4395"/>
        </w:tabs>
      </w:pPr>
    </w:p>
    <w:p w14:paraId="6A9FF43B" w14:textId="5954C8D2" w:rsidR="00516121" w:rsidRDefault="00516121" w:rsidP="00F35392">
      <w:pPr>
        <w:tabs>
          <w:tab w:val="left" w:pos="4395"/>
        </w:tabs>
      </w:pPr>
      <w:r>
        <w:rPr>
          <w:noProof/>
        </w:rPr>
        <w:drawing>
          <wp:inline distT="0" distB="0" distL="0" distR="0" wp14:anchorId="24A90D50" wp14:editId="670B89BA">
            <wp:extent cx="6309360" cy="376891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88" cy="37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8A5E" w14:textId="10C5C4AB" w:rsidR="00516121" w:rsidRDefault="00516121" w:rsidP="00F35392">
      <w:pPr>
        <w:tabs>
          <w:tab w:val="left" w:pos="4395"/>
        </w:tabs>
      </w:pPr>
    </w:p>
    <w:p w14:paraId="0E169F21" w14:textId="77777777" w:rsidR="00516121" w:rsidRDefault="00516121" w:rsidP="00F35392">
      <w:pPr>
        <w:tabs>
          <w:tab w:val="left" w:pos="4395"/>
        </w:tabs>
      </w:pPr>
    </w:p>
    <w:p w14:paraId="7225DAAB" w14:textId="1FFD34F9" w:rsidR="00516121" w:rsidRDefault="00516121" w:rsidP="00F35392">
      <w:pPr>
        <w:tabs>
          <w:tab w:val="left" w:pos="4395"/>
        </w:tabs>
      </w:pPr>
      <w:r>
        <w:t>Pg 71.</w:t>
      </w:r>
    </w:p>
    <w:p w14:paraId="3370FDCF" w14:textId="73D867E8" w:rsidR="00516121" w:rsidRDefault="00516121" w:rsidP="00F35392">
      <w:pPr>
        <w:tabs>
          <w:tab w:val="left" w:pos="4395"/>
        </w:tabs>
      </w:pPr>
      <w:r>
        <w:rPr>
          <w:noProof/>
        </w:rPr>
        <w:drawing>
          <wp:inline distT="0" distB="0" distL="0" distR="0" wp14:anchorId="1359B57A" wp14:editId="3748830D">
            <wp:extent cx="6309360" cy="3617843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519" cy="36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57C" w14:textId="20A00699" w:rsidR="00516121" w:rsidRDefault="00516121" w:rsidP="00F35392">
      <w:pPr>
        <w:tabs>
          <w:tab w:val="left" w:pos="4395"/>
        </w:tabs>
      </w:pPr>
    </w:p>
    <w:p w14:paraId="3ADB8A43" w14:textId="13540761" w:rsidR="00516121" w:rsidRDefault="00516121" w:rsidP="00F35392">
      <w:pPr>
        <w:tabs>
          <w:tab w:val="left" w:pos="4395"/>
        </w:tabs>
      </w:pPr>
      <w:r>
        <w:lastRenderedPageBreak/>
        <w:t>Pg. 72</w:t>
      </w:r>
    </w:p>
    <w:p w14:paraId="19ABE251" w14:textId="77777777" w:rsidR="00516121" w:rsidRDefault="00516121" w:rsidP="00F35392">
      <w:pPr>
        <w:tabs>
          <w:tab w:val="left" w:pos="4395"/>
        </w:tabs>
      </w:pPr>
    </w:p>
    <w:p w14:paraId="3629D92D" w14:textId="7647C849" w:rsidR="00516121" w:rsidRDefault="00516121" w:rsidP="00F35392">
      <w:pPr>
        <w:tabs>
          <w:tab w:val="left" w:pos="4395"/>
        </w:tabs>
      </w:pPr>
      <w:r>
        <w:rPr>
          <w:noProof/>
        </w:rPr>
        <w:drawing>
          <wp:inline distT="0" distB="0" distL="0" distR="0" wp14:anchorId="0AE7CCD7" wp14:editId="018F6CA6">
            <wp:extent cx="6309360" cy="3943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8C64" w14:textId="0B3FA9A1" w:rsidR="00516121" w:rsidRDefault="00516121" w:rsidP="00F35392">
      <w:pPr>
        <w:tabs>
          <w:tab w:val="left" w:pos="4395"/>
        </w:tabs>
      </w:pPr>
    </w:p>
    <w:p w14:paraId="245B3C0A" w14:textId="77777777" w:rsidR="00516121" w:rsidRPr="00F35392" w:rsidRDefault="00516121" w:rsidP="00F35392">
      <w:pPr>
        <w:tabs>
          <w:tab w:val="left" w:pos="4395"/>
        </w:tabs>
      </w:pPr>
    </w:p>
    <w:sectPr w:rsidR="00516121" w:rsidRPr="00F35392" w:rsidSect="00F36394">
      <w:footerReference w:type="even" r:id="rId14"/>
      <w:footerReference w:type="default" r:id="rId15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8932" w14:textId="77777777" w:rsidR="004D60EC" w:rsidRDefault="004D60EC">
      <w:r>
        <w:separator/>
      </w:r>
    </w:p>
  </w:endnote>
  <w:endnote w:type="continuationSeparator" w:id="0">
    <w:p w14:paraId="6698F1EB" w14:textId="77777777" w:rsidR="004D60EC" w:rsidRDefault="004D6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A135" w14:textId="77777777" w:rsidR="004D60EC" w:rsidRDefault="004D60EC">
      <w:r>
        <w:separator/>
      </w:r>
    </w:p>
  </w:footnote>
  <w:footnote w:type="continuationSeparator" w:id="0">
    <w:p w14:paraId="0DE7A0C4" w14:textId="77777777" w:rsidR="004D60EC" w:rsidRDefault="004D6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9279C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076B"/>
    <w:rsid w:val="003D4FAB"/>
    <w:rsid w:val="003D5324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D60EC"/>
    <w:rsid w:val="004E5377"/>
    <w:rsid w:val="00503412"/>
    <w:rsid w:val="00516121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29CD"/>
    <w:rsid w:val="008F3AAC"/>
    <w:rsid w:val="008F5296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5392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273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2023-01-26T20:43:00Z</dcterms:created>
  <dcterms:modified xsi:type="dcterms:W3CDTF">2023-01-26T20:43:00Z</dcterms:modified>
</cp:coreProperties>
</file>