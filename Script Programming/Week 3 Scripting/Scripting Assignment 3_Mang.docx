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F20FE6" w:rsidR="00272DDC" w:rsidRPr="006E6826" w:rsidRDefault="007C5AB5" w:rsidP="007F5540">
            <w:pPr>
              <w:keepNext/>
              <w:keepLines/>
            </w:pPr>
            <w:r>
              <w:t xml:space="preserve">Greg </w:t>
            </w:r>
            <w:r w:rsidR="00E23EA0"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849D48C" w:rsidR="00272DDC" w:rsidRPr="006E6826" w:rsidRDefault="007C5AB5" w:rsidP="007F5540">
            <w:pPr>
              <w:keepNext/>
              <w:keepLines/>
            </w:pPr>
            <w:r>
              <w:t xml:space="preserve">Mung </w:t>
            </w:r>
            <w:proofErr w:type="spellStart"/>
            <w:r>
              <w:t>Mang</w:t>
            </w:r>
            <w:proofErr w:type="spellEnd"/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5D4B6BDF" w:rsidR="00272DDC" w:rsidRPr="006E6826" w:rsidRDefault="00FE29CA" w:rsidP="007F5540">
            <w:pPr>
              <w:keepNext/>
              <w:keepLines/>
            </w:pPr>
            <w:r>
              <w:t>01/</w:t>
            </w:r>
            <w:r w:rsidR="00612D95">
              <w:t>2</w:t>
            </w:r>
            <w:r w:rsidR="003E607D">
              <w:t>9</w:t>
            </w:r>
            <w:r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126612C4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EA93D6" w14:textId="77777777" w:rsidR="00A60D79" w:rsidRDefault="00A60D79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46D1626" w14:textId="1D52A7F9" w:rsidR="00612D95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8D3C3B">
        <w:rPr>
          <w:highlight w:val="yellow"/>
        </w:rPr>
        <w:t>Project</w:t>
      </w:r>
      <w:r w:rsidR="00FE10F6">
        <w:rPr>
          <w:highlight w:val="yellow"/>
        </w:rPr>
        <w:t xml:space="preserve"> -</w:t>
      </w:r>
      <w:r w:rsidR="003E607D">
        <w:rPr>
          <w:highlight w:val="yellow"/>
        </w:rPr>
        <w:t>1</w:t>
      </w:r>
      <w:r w:rsidR="00FE10F6">
        <w:rPr>
          <w:highlight w:val="yellow"/>
        </w:rPr>
        <w:t xml:space="preserve"> </w:t>
      </w:r>
    </w:p>
    <w:p w14:paraId="78680604" w14:textId="4AA8AE75" w:rsidR="00957861" w:rsidRDefault="00080007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439A1A2" wp14:editId="2C90482B">
            <wp:extent cx="6309360" cy="3943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4596" w14:textId="30544E08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EFC4952" w14:textId="0702B2FC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B677AAD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B590E01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DDD8C4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5B58F6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1A8EBD1" w14:textId="0551D3BD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F34A0D9" w14:textId="77777777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213233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4DF9F7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63DC0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4A1762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BB5ED0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DB789FD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65B0AE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4247C6" w14:textId="387ED4D6" w:rsidR="007C5AB5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115167">
        <w:rPr>
          <w:highlight w:val="yellow"/>
        </w:rPr>
        <w:lastRenderedPageBreak/>
        <w:t>Project</w:t>
      </w:r>
      <w:r w:rsidR="003E607D">
        <w:rPr>
          <w:highlight w:val="yellow"/>
        </w:rPr>
        <w:t xml:space="preserve"> - 8</w:t>
      </w:r>
    </w:p>
    <w:p w14:paraId="36572F33" w14:textId="49BA9856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672E8CC" w14:textId="22CB659B" w:rsidR="007C5AB5" w:rsidRDefault="00080007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005C2BF" wp14:editId="378E74B2">
            <wp:extent cx="6309360" cy="3943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6A82" w14:textId="654CD75D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FEEF8EE" w14:textId="1DD09CC0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71A46DE" w14:textId="761D99AC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89D5252" w14:textId="766BF0EC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6068579" w14:textId="633B309F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C53068" w14:textId="57DEEE28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634F6C" w14:textId="62EAA25F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E6402EE" w14:textId="3DD15E4B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41B4A6D" w14:textId="4602EFA5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9B061AF" w14:textId="7EA0611E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9BAC77D" w14:textId="3D83EF89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9892E8B" w14:textId="6ECB40D1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6828638" w14:textId="5863C239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61EE12C" w14:textId="69B10E01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8731EF8" w14:textId="0377EB6F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A8FC4E9" w14:textId="6881F256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C3AC952" w14:textId="564A4733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A9A4564" w14:textId="0B6513AE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FB0A18C" w14:textId="76325F8F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588D9C7" w14:textId="6E175F43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1AE817B" w14:textId="6EAA1423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DD3755C" w14:textId="0449FA9B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51FB7EB" w14:textId="4CDF8145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56F182C" w14:textId="01FF1D3D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3116B0D" w14:textId="77777777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AA16AE4" w14:textId="49D3DA54" w:rsidR="00115167" w:rsidRDefault="00115167" w:rsidP="00FE10F6">
      <w:pPr>
        <w:pStyle w:val="Header"/>
        <w:keepNext/>
        <w:keepLines/>
        <w:tabs>
          <w:tab w:val="clear" w:pos="4320"/>
          <w:tab w:val="clear" w:pos="8640"/>
        </w:tabs>
      </w:pPr>
      <w:r w:rsidRPr="00115167">
        <w:rPr>
          <w:highlight w:val="yellow"/>
        </w:rPr>
        <w:t xml:space="preserve">Project </w:t>
      </w:r>
      <w:r w:rsidR="003E607D">
        <w:rPr>
          <w:highlight w:val="yellow"/>
        </w:rPr>
        <w:t>-10</w:t>
      </w:r>
    </w:p>
    <w:p w14:paraId="6BA076F0" w14:textId="6F1FA495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BF9D2C1" w14:textId="16305174" w:rsidR="00080007" w:rsidRDefault="00CE2BCA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56B1998B" wp14:editId="31D1D279">
            <wp:extent cx="6309360" cy="3943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167E" w14:textId="46389845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FEFD7EE" w14:textId="4441AF9F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sectPr w:rsidR="00115167" w:rsidSect="00F36394">
      <w:footerReference w:type="even" r:id="rId11"/>
      <w:footerReference w:type="default" r:id="rId12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16F03" w14:textId="77777777" w:rsidR="00554E03" w:rsidRDefault="00554E03">
      <w:r>
        <w:separator/>
      </w:r>
    </w:p>
  </w:endnote>
  <w:endnote w:type="continuationSeparator" w:id="0">
    <w:p w14:paraId="5A4A5A08" w14:textId="77777777" w:rsidR="00554E03" w:rsidRDefault="00554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3555E1F9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5AB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D4BB5" w14:textId="77777777" w:rsidR="00554E03" w:rsidRDefault="00554E03">
      <w:r>
        <w:separator/>
      </w:r>
    </w:p>
  </w:footnote>
  <w:footnote w:type="continuationSeparator" w:id="0">
    <w:p w14:paraId="5EE0DD10" w14:textId="77777777" w:rsidR="00554E03" w:rsidRDefault="00554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51CEF"/>
    <w:rsid w:val="00062362"/>
    <w:rsid w:val="00070419"/>
    <w:rsid w:val="00080007"/>
    <w:rsid w:val="00083BFE"/>
    <w:rsid w:val="000A0C86"/>
    <w:rsid w:val="000A14BA"/>
    <w:rsid w:val="000A2DAE"/>
    <w:rsid w:val="000D364E"/>
    <w:rsid w:val="000E236D"/>
    <w:rsid w:val="000E24E9"/>
    <w:rsid w:val="000E72D1"/>
    <w:rsid w:val="000F6B06"/>
    <w:rsid w:val="00103B2E"/>
    <w:rsid w:val="0011351B"/>
    <w:rsid w:val="00115167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E607D"/>
    <w:rsid w:val="003F5DDE"/>
    <w:rsid w:val="00400738"/>
    <w:rsid w:val="00400BD7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54E03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12D95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C5AB5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D3C3B"/>
    <w:rsid w:val="008E3E02"/>
    <w:rsid w:val="008E4AF8"/>
    <w:rsid w:val="008E79B1"/>
    <w:rsid w:val="008F29CD"/>
    <w:rsid w:val="008F3AAC"/>
    <w:rsid w:val="008F5296"/>
    <w:rsid w:val="009048CF"/>
    <w:rsid w:val="009259D2"/>
    <w:rsid w:val="00941692"/>
    <w:rsid w:val="00947849"/>
    <w:rsid w:val="00957861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60D79"/>
    <w:rsid w:val="00A70C6E"/>
    <w:rsid w:val="00A84450"/>
    <w:rsid w:val="00A86148"/>
    <w:rsid w:val="00A96FD5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016A"/>
    <w:rsid w:val="00B21EB5"/>
    <w:rsid w:val="00B33CB9"/>
    <w:rsid w:val="00B54893"/>
    <w:rsid w:val="00B73AC4"/>
    <w:rsid w:val="00BB64C5"/>
    <w:rsid w:val="00BC01C9"/>
    <w:rsid w:val="00BC1A80"/>
    <w:rsid w:val="00BD385C"/>
    <w:rsid w:val="00BD4DCB"/>
    <w:rsid w:val="00BE1AD9"/>
    <w:rsid w:val="00BE3EDC"/>
    <w:rsid w:val="00C20AAC"/>
    <w:rsid w:val="00C21718"/>
    <w:rsid w:val="00C23549"/>
    <w:rsid w:val="00C513CA"/>
    <w:rsid w:val="00C60E53"/>
    <w:rsid w:val="00C613F8"/>
    <w:rsid w:val="00C64DE2"/>
    <w:rsid w:val="00C70F72"/>
    <w:rsid w:val="00C7429A"/>
    <w:rsid w:val="00C76CE4"/>
    <w:rsid w:val="00C82862"/>
    <w:rsid w:val="00C83C9E"/>
    <w:rsid w:val="00CE2BCA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23EA0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E10F6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275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2023-01-28T03:42:00Z</dcterms:created>
  <dcterms:modified xsi:type="dcterms:W3CDTF">2023-01-28T04:13:00Z</dcterms:modified>
</cp:coreProperties>
</file>