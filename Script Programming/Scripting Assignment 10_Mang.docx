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C290B8B" w:rsidR="00272DDC" w:rsidRPr="006E6826" w:rsidRDefault="00FE29CA" w:rsidP="007F5540">
            <w:pPr>
              <w:keepNext/>
              <w:keepLines/>
            </w:pPr>
            <w:r>
              <w:t>0</w:t>
            </w:r>
            <w:r w:rsidR="00A61DA2">
              <w:t>3</w:t>
            </w:r>
            <w:r>
              <w:t>/</w:t>
            </w:r>
            <w:r w:rsidR="001202FB">
              <w:t>1</w:t>
            </w:r>
            <w:r w:rsidR="00BB456C">
              <w:t>9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B58F63" w14:textId="5D3C6BA6" w:rsidR="00115167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</w:t>
      </w:r>
      <w:r w:rsidR="00D25B9B">
        <w:rPr>
          <w:highlight w:val="yellow"/>
        </w:rPr>
        <w:t>- 1</w:t>
      </w:r>
      <w:r w:rsidR="00BB6BD6">
        <w:rPr>
          <w:highlight w:val="yellow"/>
        </w:rPr>
        <w:t xml:space="preserve"> </w:t>
      </w:r>
      <w:r w:rsidR="00FE10F6">
        <w:rPr>
          <w:highlight w:val="yellow"/>
        </w:rPr>
        <w:t xml:space="preserve"> </w:t>
      </w:r>
    </w:p>
    <w:p w14:paraId="61A8EBD1" w14:textId="567865F2" w:rsidR="00115167" w:rsidRDefault="00D25B9B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3EBDAAA" wp14:editId="028D84F0">
            <wp:extent cx="6309360" cy="39433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0D9" w14:textId="3DAC95CF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3204E22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36C2A2A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79A8FA3" w14:textId="1F8515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A1BB5A" w14:textId="0A9D44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64ABBC" w14:textId="071D278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4827D41" w14:textId="1D0BC8DC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2553C5" w14:textId="77777777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3C7207E8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A4A50EE" w14:textId="600F7CD9" w:rsidR="00E36802" w:rsidRDefault="00E3680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D35681F" w14:textId="14E85E8E" w:rsidR="00E36802" w:rsidRDefault="00E3680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8039A4" w14:textId="77777777" w:rsidR="00E36802" w:rsidRDefault="00E3680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3E6B5485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A7688C" w14:textId="58813F15" w:rsidR="009E249C" w:rsidRPr="00A40E9A" w:rsidRDefault="008D3C3B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  <w:r w:rsidRPr="00115167">
        <w:rPr>
          <w:highlight w:val="yellow"/>
        </w:rPr>
        <w:lastRenderedPageBreak/>
        <w:t>Project</w:t>
      </w:r>
      <w:r w:rsidR="003E607D">
        <w:rPr>
          <w:highlight w:val="yellow"/>
        </w:rPr>
        <w:t xml:space="preserve"> </w:t>
      </w:r>
      <w:r w:rsidR="004D0CF3">
        <w:rPr>
          <w:highlight w:val="yellow"/>
        </w:rPr>
        <w:t>–</w:t>
      </w:r>
      <w:r w:rsidR="00BB6BD6">
        <w:rPr>
          <w:highlight w:val="yellow"/>
        </w:rPr>
        <w:t xml:space="preserve"> </w:t>
      </w:r>
      <w:r w:rsidR="004D0CF3">
        <w:rPr>
          <w:highlight w:val="yellow"/>
        </w:rPr>
        <w:t>2</w:t>
      </w:r>
    </w:p>
    <w:p w14:paraId="52A19114" w14:textId="4691EDC3" w:rsidR="00E75CD0" w:rsidRDefault="00A40E9A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75B34D1" wp14:editId="75BC9CC4">
            <wp:extent cx="6309360" cy="3943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5B69" w14:textId="20FBF686" w:rsidR="00E36802" w:rsidRDefault="00E36802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F0921B" w14:textId="58E53EF6" w:rsidR="00833AB1" w:rsidRPr="00E36802" w:rsidRDefault="00833AB1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62A538F" w14:textId="50E2B7EA" w:rsidR="00BB26EC" w:rsidRDefault="00BB26E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4B669F8" w14:textId="050C2065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3D43793D" w14:textId="608EFBFD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68660927" w14:textId="2D79FAC1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3B9592EF" w14:textId="7432A5F9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561648C7" w14:textId="2FF2D5EE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1205EAEC" w14:textId="081222F3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3AD37522" w14:textId="5D415D4F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FA5963D" w14:textId="7E816345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44CA4859" w14:textId="1F4668F5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6B3544AF" w14:textId="7598EAED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067981F5" w14:textId="7E7B5138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5BE7BA8B" w14:textId="63EC413B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798F735C" w14:textId="0F498517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12836FCB" w14:textId="57646735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41D83964" w14:textId="1F1E82B4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7088F0E7" w14:textId="508ED2FD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12412488" w14:textId="6823291B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7ECD763" w14:textId="440FBDFE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AF888A0" w14:textId="1B9E2351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1CBD8EF4" w14:textId="2F21E6C8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429F4CB7" w14:textId="77777777" w:rsidR="000C04F5" w:rsidRDefault="000C04F5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6B58759" w14:textId="443DCE70" w:rsidR="00AF375C" w:rsidRDefault="00AF375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70623DCB" w14:textId="6624BDCE" w:rsidR="004A12EE" w:rsidRDefault="00AF375C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highlight w:val="yellow"/>
        </w:rPr>
        <w:lastRenderedPageBreak/>
        <w:t xml:space="preserve">Project </w:t>
      </w:r>
      <w:r w:rsidR="00CC0DF8">
        <w:rPr>
          <w:highlight w:val="yellow"/>
        </w:rPr>
        <w:t>- 3</w:t>
      </w:r>
    </w:p>
    <w:p w14:paraId="779887C9" w14:textId="4AE846FE" w:rsidR="00AF375C" w:rsidRDefault="00AF375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4BF8550A" w14:textId="4A7F418A" w:rsidR="00E75CD0" w:rsidRPr="00F30534" w:rsidRDefault="00846864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  <w:r>
        <w:rPr>
          <w:noProof/>
        </w:rPr>
        <w:drawing>
          <wp:inline distT="0" distB="0" distL="0" distR="0" wp14:anchorId="0F022E44" wp14:editId="677CFEBD">
            <wp:extent cx="6309360" cy="3943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CD0" w:rsidRPr="00F30534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5D98F" w14:textId="77777777" w:rsidR="00485BBD" w:rsidRDefault="00485BBD">
      <w:r>
        <w:separator/>
      </w:r>
    </w:p>
  </w:endnote>
  <w:endnote w:type="continuationSeparator" w:id="0">
    <w:p w14:paraId="4B24F22F" w14:textId="77777777" w:rsidR="00485BBD" w:rsidRDefault="00485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1A0E5" w14:textId="77777777" w:rsidR="00485BBD" w:rsidRDefault="00485BBD">
      <w:r>
        <w:separator/>
      </w:r>
    </w:p>
  </w:footnote>
  <w:footnote w:type="continuationSeparator" w:id="0">
    <w:p w14:paraId="500B9244" w14:textId="77777777" w:rsidR="00485BBD" w:rsidRDefault="00485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16461"/>
    <w:rsid w:val="000234D2"/>
    <w:rsid w:val="00051CEF"/>
    <w:rsid w:val="00062362"/>
    <w:rsid w:val="00070419"/>
    <w:rsid w:val="00080007"/>
    <w:rsid w:val="00083BFE"/>
    <w:rsid w:val="000A0C86"/>
    <w:rsid w:val="000A14BA"/>
    <w:rsid w:val="000A2DAE"/>
    <w:rsid w:val="000C04F5"/>
    <w:rsid w:val="000D364E"/>
    <w:rsid w:val="000E236D"/>
    <w:rsid w:val="000E24E9"/>
    <w:rsid w:val="000E72D1"/>
    <w:rsid w:val="000F6B06"/>
    <w:rsid w:val="00103B2E"/>
    <w:rsid w:val="0011351B"/>
    <w:rsid w:val="00115167"/>
    <w:rsid w:val="001202FB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40E63"/>
    <w:rsid w:val="00263D8E"/>
    <w:rsid w:val="00267904"/>
    <w:rsid w:val="00272DDC"/>
    <w:rsid w:val="00290966"/>
    <w:rsid w:val="00290B40"/>
    <w:rsid w:val="002A0E97"/>
    <w:rsid w:val="002A7C5E"/>
    <w:rsid w:val="002D5492"/>
    <w:rsid w:val="002D7ED5"/>
    <w:rsid w:val="002E4C58"/>
    <w:rsid w:val="002F442D"/>
    <w:rsid w:val="00301E93"/>
    <w:rsid w:val="00324F8B"/>
    <w:rsid w:val="00364A68"/>
    <w:rsid w:val="003A241A"/>
    <w:rsid w:val="003A46F9"/>
    <w:rsid w:val="003D4FAB"/>
    <w:rsid w:val="003D5324"/>
    <w:rsid w:val="003E607D"/>
    <w:rsid w:val="003F5DDE"/>
    <w:rsid w:val="00400738"/>
    <w:rsid w:val="00400BD7"/>
    <w:rsid w:val="00403DFB"/>
    <w:rsid w:val="00407477"/>
    <w:rsid w:val="0041239F"/>
    <w:rsid w:val="004169F6"/>
    <w:rsid w:val="00421F84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85BBD"/>
    <w:rsid w:val="00497330"/>
    <w:rsid w:val="004A12EE"/>
    <w:rsid w:val="004C1E16"/>
    <w:rsid w:val="004D0CF3"/>
    <w:rsid w:val="004D1541"/>
    <w:rsid w:val="004E5377"/>
    <w:rsid w:val="00503412"/>
    <w:rsid w:val="005304CC"/>
    <w:rsid w:val="00552532"/>
    <w:rsid w:val="00554B88"/>
    <w:rsid w:val="00554E03"/>
    <w:rsid w:val="005623D4"/>
    <w:rsid w:val="0057098F"/>
    <w:rsid w:val="00575FE8"/>
    <w:rsid w:val="0059502E"/>
    <w:rsid w:val="005A59B3"/>
    <w:rsid w:val="005B0D4C"/>
    <w:rsid w:val="005B4DB0"/>
    <w:rsid w:val="005C3D9D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73BB7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4D8C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33AB1"/>
    <w:rsid w:val="00844205"/>
    <w:rsid w:val="00845FFF"/>
    <w:rsid w:val="00846864"/>
    <w:rsid w:val="00854393"/>
    <w:rsid w:val="008557E0"/>
    <w:rsid w:val="00865AB3"/>
    <w:rsid w:val="00867BAE"/>
    <w:rsid w:val="008801DF"/>
    <w:rsid w:val="008825B0"/>
    <w:rsid w:val="00887869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71372"/>
    <w:rsid w:val="0097147F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249C"/>
    <w:rsid w:val="009E4BA2"/>
    <w:rsid w:val="009E640E"/>
    <w:rsid w:val="00A019C4"/>
    <w:rsid w:val="00A0290E"/>
    <w:rsid w:val="00A056DA"/>
    <w:rsid w:val="00A05F5B"/>
    <w:rsid w:val="00A063B3"/>
    <w:rsid w:val="00A06E59"/>
    <w:rsid w:val="00A17B91"/>
    <w:rsid w:val="00A3356F"/>
    <w:rsid w:val="00A343DB"/>
    <w:rsid w:val="00A36811"/>
    <w:rsid w:val="00A40E9A"/>
    <w:rsid w:val="00A428C7"/>
    <w:rsid w:val="00A44E8D"/>
    <w:rsid w:val="00A46BEA"/>
    <w:rsid w:val="00A52667"/>
    <w:rsid w:val="00A60D79"/>
    <w:rsid w:val="00A61DA2"/>
    <w:rsid w:val="00A660C4"/>
    <w:rsid w:val="00A70C6E"/>
    <w:rsid w:val="00A84450"/>
    <w:rsid w:val="00A86148"/>
    <w:rsid w:val="00A96FD5"/>
    <w:rsid w:val="00AA2EC4"/>
    <w:rsid w:val="00AB7BA8"/>
    <w:rsid w:val="00AC2784"/>
    <w:rsid w:val="00AD339A"/>
    <w:rsid w:val="00AD571F"/>
    <w:rsid w:val="00AE49AB"/>
    <w:rsid w:val="00AF375C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26EC"/>
    <w:rsid w:val="00BB456C"/>
    <w:rsid w:val="00BB64C5"/>
    <w:rsid w:val="00BB6BD6"/>
    <w:rsid w:val="00BC01C9"/>
    <w:rsid w:val="00BC1A80"/>
    <w:rsid w:val="00BD385C"/>
    <w:rsid w:val="00BD4DCB"/>
    <w:rsid w:val="00BE1AD9"/>
    <w:rsid w:val="00BE3EDC"/>
    <w:rsid w:val="00C018EB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CC0DF8"/>
    <w:rsid w:val="00CE2BCA"/>
    <w:rsid w:val="00D068CB"/>
    <w:rsid w:val="00D25B9B"/>
    <w:rsid w:val="00D33187"/>
    <w:rsid w:val="00D47651"/>
    <w:rsid w:val="00D548CC"/>
    <w:rsid w:val="00D62027"/>
    <w:rsid w:val="00D71E52"/>
    <w:rsid w:val="00D72586"/>
    <w:rsid w:val="00D725D7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5F1"/>
    <w:rsid w:val="00E23EA0"/>
    <w:rsid w:val="00E327C8"/>
    <w:rsid w:val="00E36802"/>
    <w:rsid w:val="00E46979"/>
    <w:rsid w:val="00E56A1E"/>
    <w:rsid w:val="00E659E8"/>
    <w:rsid w:val="00E6784F"/>
    <w:rsid w:val="00E75CD0"/>
    <w:rsid w:val="00E770DB"/>
    <w:rsid w:val="00E93622"/>
    <w:rsid w:val="00EA5216"/>
    <w:rsid w:val="00EB1261"/>
    <w:rsid w:val="00EB2D1D"/>
    <w:rsid w:val="00EB502E"/>
    <w:rsid w:val="00EC4788"/>
    <w:rsid w:val="00EC7E8B"/>
    <w:rsid w:val="00ED7652"/>
    <w:rsid w:val="00EE6024"/>
    <w:rsid w:val="00EF3CD6"/>
    <w:rsid w:val="00EF5976"/>
    <w:rsid w:val="00F0191D"/>
    <w:rsid w:val="00F20593"/>
    <w:rsid w:val="00F30534"/>
    <w:rsid w:val="00F36394"/>
    <w:rsid w:val="00F44EBF"/>
    <w:rsid w:val="00F75931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3</Pages>
  <Words>38</Words>
  <Characters>237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274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2023-03-19T22:49:00Z</dcterms:created>
  <dcterms:modified xsi:type="dcterms:W3CDTF">2023-03-20T04:49:00Z</dcterms:modified>
</cp:coreProperties>
</file>